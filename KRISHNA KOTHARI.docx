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77D1" w14:textId="77777777" w:rsidR="00B84486" w:rsidRPr="00B84486" w:rsidRDefault="00B84486" w:rsidP="00EA2625">
      <w:pPr>
        <w:pStyle w:val="Space"/>
      </w:pPr>
    </w:p>
    <w:p w14:paraId="051D7CCC" w14:textId="215C99F4" w:rsidR="00F247DE" w:rsidRPr="00B84486" w:rsidRDefault="00D82383" w:rsidP="007F0404">
      <w:pPr>
        <w:pStyle w:val="Title"/>
        <w:jc w:val="center"/>
      </w:pPr>
      <w:r>
        <w:t>KRISHNA KOTHARI</w:t>
      </w:r>
    </w:p>
    <w:p w14:paraId="574958ED" w14:textId="47A601E1" w:rsidR="00B0165F" w:rsidRPr="00E5133F" w:rsidRDefault="00D82383" w:rsidP="007F0404">
      <w:pPr>
        <w:pStyle w:val="Subtitle"/>
        <w:jc w:val="center"/>
      </w:pPr>
      <w:r>
        <w:t>JAVA DEVELOPER</w:t>
      </w:r>
    </w:p>
    <w:p w14:paraId="33E56C7E" w14:textId="25E8360C" w:rsidR="00EF270B" w:rsidRDefault="00AD601B" w:rsidP="00DB1348">
      <w:pPr>
        <w:ind w:firstLine="720"/>
      </w:pPr>
      <w:r>
        <w:t xml:space="preserve">+91 </w:t>
      </w:r>
      <w:r w:rsidR="00D82383">
        <w:t>9510979874</w:t>
      </w:r>
      <w:r>
        <w:tab/>
      </w:r>
      <w:r w:rsidR="0081147A">
        <w:t xml:space="preserve">  </w:t>
      </w:r>
      <w:hyperlink r:id="rId10" w:history="1">
        <w:r w:rsidR="0081147A" w:rsidRPr="00CC22F9">
          <w:rPr>
            <w:rStyle w:val="Hyperlink"/>
          </w:rPr>
          <w:t>kotharikrishna359@gmail.com</w:t>
        </w:r>
      </w:hyperlink>
      <w:r w:rsidR="0081147A">
        <w:t xml:space="preserve"> </w:t>
      </w:r>
      <w:r>
        <w:tab/>
      </w:r>
      <w:r w:rsidR="000164ED" w:rsidRPr="000164ED">
        <w:t xml:space="preserve"> </w:t>
      </w:r>
      <w:hyperlink r:id="rId11" w:history="1">
        <w:r w:rsidR="0090599F">
          <w:rPr>
            <w:rStyle w:val="Hyperlink"/>
          </w:rPr>
          <w:t>LinkedIn</w:t>
        </w:r>
      </w:hyperlink>
      <w:r w:rsidR="0081147A">
        <w:t xml:space="preserve"> </w:t>
      </w:r>
      <w:r w:rsidR="0089797A">
        <w:tab/>
        <w:t>Ahmedabad, Gujarat</w:t>
      </w:r>
    </w:p>
    <w:p w14:paraId="037FE2F0" w14:textId="77777777" w:rsidR="00311408" w:rsidRPr="00311408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5C31B766" w14:textId="77777777" w:rsidR="00311408" w:rsidRPr="00311408" w:rsidRDefault="00311408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7A55B651" w14:textId="4D6E08C1" w:rsidR="000164ED" w:rsidRPr="000164ED" w:rsidRDefault="009C16A6" w:rsidP="000164ED">
      <w:pPr>
        <w:pStyle w:val="Heading1"/>
      </w:pPr>
      <w:r>
        <w:t>objective</w:t>
      </w:r>
    </w:p>
    <w:p w14:paraId="454041B4" w14:textId="7FD978C0" w:rsidR="000164ED" w:rsidRPr="00EE1630" w:rsidRDefault="009C16A6" w:rsidP="00EE1630">
      <w:r>
        <w:t>T</w:t>
      </w:r>
      <w:r w:rsidRPr="009C16A6">
        <w:t>o obtain a challenging position as a Java Developer where I can apply my programming skills, problem-solving abilities, and knowledge of core Java to contribute to organizational growth.</w:t>
      </w:r>
    </w:p>
    <w:p w14:paraId="4D256F08" w14:textId="77777777" w:rsidR="000164ED" w:rsidRPr="00EA2625" w:rsidRDefault="000164ED" w:rsidP="00EA2625">
      <w:pPr>
        <w:pStyle w:val="Space"/>
      </w:pPr>
    </w:p>
    <w:p w14:paraId="30215B2D" w14:textId="2C5C483E" w:rsidR="000164ED" w:rsidRPr="000164ED" w:rsidRDefault="000164ED" w:rsidP="000164ED">
      <w:pPr>
        <w:pStyle w:val="Heading1"/>
      </w:pPr>
      <w:r w:rsidRPr="000164ED">
        <w:t>Education</w:t>
      </w:r>
    </w:p>
    <w:p w14:paraId="30A32473" w14:textId="24B12EA7" w:rsidR="00CF260E" w:rsidRPr="00CF260E" w:rsidRDefault="00A8228A" w:rsidP="000164ED">
      <w:pPr>
        <w:pStyle w:val="List"/>
        <w:rPr>
          <w:b/>
          <w:bCs/>
        </w:rPr>
      </w:pPr>
      <w:r>
        <w:rPr>
          <w:b/>
          <w:bCs/>
        </w:rPr>
        <w:t xml:space="preserve">- </w:t>
      </w:r>
      <w:r w:rsidR="00CF260E" w:rsidRPr="00CF260E">
        <w:rPr>
          <w:b/>
          <w:bCs/>
        </w:rPr>
        <w:t>Gujarat University</w:t>
      </w:r>
      <w:r w:rsidR="004C5FBF">
        <w:rPr>
          <w:b/>
          <w:bCs/>
        </w:rPr>
        <w:t>, 2025</w:t>
      </w:r>
    </w:p>
    <w:p w14:paraId="6EDF35F6" w14:textId="3FC95FB7" w:rsidR="000164ED" w:rsidRDefault="00DB1348" w:rsidP="000164ED">
      <w:pPr>
        <w:pStyle w:val="List"/>
      </w:pPr>
      <w:r>
        <w:t xml:space="preserve">Bachelors of Arts </w:t>
      </w:r>
      <w:r w:rsidR="008D4168">
        <w:t xml:space="preserve">with specialization in </w:t>
      </w:r>
      <w:r w:rsidR="008D4168" w:rsidRPr="004C5FBF">
        <w:rPr>
          <w:b/>
          <w:bCs/>
          <w:i/>
          <w:iCs/>
        </w:rPr>
        <w:t>English</w:t>
      </w:r>
    </w:p>
    <w:p w14:paraId="5D149FB3" w14:textId="77777777" w:rsidR="00A8228A" w:rsidRDefault="00A8228A" w:rsidP="000164ED">
      <w:pPr>
        <w:pStyle w:val="List"/>
      </w:pPr>
    </w:p>
    <w:p w14:paraId="74B1A9EB" w14:textId="3C57802E" w:rsidR="004C5FBF" w:rsidRDefault="00A8228A" w:rsidP="000164ED">
      <w:pPr>
        <w:pStyle w:val="List"/>
      </w:pPr>
      <w:r>
        <w:t xml:space="preserve">- </w:t>
      </w:r>
      <w:r w:rsidR="004C5FBF" w:rsidRPr="004C5FBF">
        <w:rPr>
          <w:b/>
          <w:bCs/>
        </w:rPr>
        <w:t>Tops Technologies Pvt. Ltd, 2026</w:t>
      </w:r>
    </w:p>
    <w:p w14:paraId="4B828B85" w14:textId="3E0CACEA" w:rsidR="00A8228A" w:rsidRDefault="00A8228A" w:rsidP="000164ED">
      <w:pPr>
        <w:pStyle w:val="List"/>
      </w:pPr>
      <w:r>
        <w:t xml:space="preserve">Certified course in </w:t>
      </w:r>
      <w:r w:rsidR="004C5FBF">
        <w:t>Java-Backend Development</w:t>
      </w:r>
    </w:p>
    <w:p w14:paraId="04260120" w14:textId="77777777" w:rsidR="000164ED" w:rsidRDefault="000164ED" w:rsidP="00EA2625">
      <w:pPr>
        <w:pStyle w:val="Space"/>
      </w:pPr>
    </w:p>
    <w:p w14:paraId="4105EBB0" w14:textId="7B263C0C" w:rsidR="000164ED" w:rsidRPr="00CA7F0B" w:rsidRDefault="000164ED" w:rsidP="009A1E94">
      <w:pPr>
        <w:rPr>
          <w:b/>
          <w:bCs/>
          <w:sz w:val="28"/>
          <w:szCs w:val="28"/>
        </w:rPr>
      </w:pPr>
      <w:r w:rsidRPr="00CA7F0B">
        <w:rPr>
          <w:b/>
          <w:bCs/>
          <w:sz w:val="28"/>
          <w:szCs w:val="28"/>
        </w:rPr>
        <w:t>T</w:t>
      </w:r>
      <w:r w:rsidR="00F15532" w:rsidRPr="00CA7F0B">
        <w:rPr>
          <w:b/>
          <w:bCs/>
          <w:sz w:val="28"/>
          <w:szCs w:val="28"/>
        </w:rPr>
        <w:t>EC</w:t>
      </w:r>
      <w:r w:rsidR="00CA7F0B" w:rsidRPr="00CA7F0B">
        <w:rPr>
          <w:b/>
          <w:bCs/>
          <w:sz w:val="28"/>
          <w:szCs w:val="28"/>
        </w:rPr>
        <w:t>HNICAL</w:t>
      </w:r>
      <w:r w:rsidRPr="00CA7F0B">
        <w:rPr>
          <w:b/>
          <w:bCs/>
          <w:sz w:val="28"/>
          <w:szCs w:val="28"/>
        </w:rPr>
        <w:t xml:space="preserve"> S</w:t>
      </w:r>
      <w:r w:rsidR="00CA7F0B" w:rsidRPr="00CA7F0B">
        <w:rPr>
          <w:b/>
          <w:bCs/>
          <w:sz w:val="28"/>
          <w:szCs w:val="28"/>
        </w:rPr>
        <w:t>KILLS</w:t>
      </w:r>
    </w:p>
    <w:p w14:paraId="53B22D96" w14:textId="6719745D" w:rsidR="008D6710" w:rsidRDefault="003F2814" w:rsidP="008D6710">
      <w:r>
        <w:t>- C</w:t>
      </w:r>
      <w:r w:rsidR="00616A76">
        <w:t>++</w:t>
      </w:r>
      <w:r w:rsidR="008D6710">
        <w:tab/>
        <w:t xml:space="preserve"> </w:t>
      </w:r>
    </w:p>
    <w:p w14:paraId="4141BDA4" w14:textId="40F64A84" w:rsidR="00796A88" w:rsidRDefault="00ED4C6E" w:rsidP="003F2814">
      <w:r>
        <w:t xml:space="preserve">- </w:t>
      </w:r>
      <w:r w:rsidR="00616A76">
        <w:t xml:space="preserve">JAVA PROGRAMMING </w:t>
      </w:r>
    </w:p>
    <w:p w14:paraId="7478392A" w14:textId="77777777" w:rsidR="00721125" w:rsidRDefault="00721125" w:rsidP="005714B5"/>
    <w:p w14:paraId="0A4F1A19" w14:textId="49D994F9" w:rsidR="00721125" w:rsidRDefault="00721125" w:rsidP="00721125">
      <w:pPr>
        <w:pStyle w:val="Heading1"/>
      </w:pPr>
      <w:r>
        <w:t>Additional Skills</w:t>
      </w:r>
    </w:p>
    <w:p w14:paraId="7A97590B" w14:textId="1ACAE23A" w:rsidR="00721125" w:rsidRDefault="00721125" w:rsidP="00721125">
      <w:r>
        <w:t>Strong Verbal &amp; Written Communication</w:t>
      </w:r>
    </w:p>
    <w:p w14:paraId="4D6FCE93" w14:textId="47AD96C5" w:rsidR="00721125" w:rsidRDefault="00721125" w:rsidP="00721125">
      <w:r>
        <w:t>Hardworking &amp; Positive attitude</w:t>
      </w:r>
    </w:p>
    <w:p w14:paraId="5554B4FE" w14:textId="172510B7" w:rsidR="00721125" w:rsidRPr="00616A76" w:rsidRDefault="00721125" w:rsidP="00721125">
      <w:r>
        <w:t>Quick Learner &amp; Self-Motivate</w:t>
      </w:r>
      <w:r w:rsidR="00835727">
        <w:t>d</w:t>
      </w:r>
    </w:p>
    <w:p w14:paraId="2DB05B14" w14:textId="03FEECAA" w:rsidR="00721125" w:rsidRDefault="00721125" w:rsidP="00721125">
      <w:r>
        <w:t>Excellent Collaboration &amp; Team Work</w:t>
      </w:r>
    </w:p>
    <w:p w14:paraId="732A3B29" w14:textId="77777777" w:rsidR="007D7596" w:rsidRDefault="007D7596" w:rsidP="00721125"/>
    <w:p w14:paraId="6332FECC" w14:textId="78F79916" w:rsidR="00616A76" w:rsidRDefault="00835727" w:rsidP="00616A76">
      <w:pPr>
        <w:pStyle w:val="Heading1"/>
      </w:pPr>
      <w:r>
        <w:t xml:space="preserve">Project Experience </w:t>
      </w:r>
    </w:p>
    <w:p w14:paraId="46C122A3" w14:textId="3BA27113" w:rsidR="00835727" w:rsidRDefault="00E073D5" w:rsidP="00835727">
      <w:r>
        <w:t>HOSPITAL MANAGEMENT</w:t>
      </w:r>
    </w:p>
    <w:p w14:paraId="3F0D1B1F" w14:textId="09AA0019" w:rsidR="00616A76" w:rsidRDefault="00605CAB" w:rsidP="00605CAB">
      <w:pPr>
        <w:pStyle w:val="ListParagraph"/>
        <w:numPr>
          <w:ilvl w:val="0"/>
          <w:numId w:val="9"/>
        </w:numPr>
        <w:jc w:val="left"/>
      </w:pPr>
      <w:r w:rsidRPr="00605CAB">
        <w:t>Computer science student with hands-on experience in developing a Hospital Management System using Java. Skilled in object-oriented programming, database connectivity (JDBC), and designing modules for patient records, appointments, and billing. Passionate about building efficient and user-friendly healthcare software solutions.</w:t>
      </w:r>
    </w:p>
    <w:p w14:paraId="20B8C215" w14:textId="77777777" w:rsidR="003B49E3" w:rsidRDefault="003B49E3" w:rsidP="003B49E3">
      <w:pPr>
        <w:pStyle w:val="ListParagraph"/>
        <w:jc w:val="left"/>
      </w:pPr>
    </w:p>
    <w:p w14:paraId="04ED861E" w14:textId="77777777" w:rsidR="003B49E3" w:rsidRPr="00616A76" w:rsidRDefault="003B49E3" w:rsidP="003B49E3">
      <w:pPr>
        <w:pStyle w:val="ListParagraph"/>
        <w:jc w:val="left"/>
      </w:pPr>
    </w:p>
    <w:p w14:paraId="772EE006" w14:textId="54EF25D3" w:rsidR="00616A76" w:rsidRDefault="00647BA2" w:rsidP="00EA2625">
      <w:pPr>
        <w:pStyle w:val="Space"/>
        <w:rPr>
          <w:sz w:val="22"/>
        </w:rPr>
      </w:pPr>
      <w:r w:rsidRPr="00647BA2">
        <w:rPr>
          <w:sz w:val="22"/>
        </w:rPr>
        <w:t>B</w:t>
      </w:r>
      <w:r w:rsidR="00D45460">
        <w:rPr>
          <w:sz w:val="22"/>
        </w:rPr>
        <w:t>ANK MANAGEMENT SYSTEM</w:t>
      </w:r>
    </w:p>
    <w:p w14:paraId="4FEAF41B" w14:textId="71924EF7" w:rsidR="00647BA2" w:rsidRPr="00647BA2" w:rsidRDefault="0035102F" w:rsidP="0035102F">
      <w:pPr>
        <w:pStyle w:val="Space"/>
        <w:numPr>
          <w:ilvl w:val="0"/>
          <w:numId w:val="9"/>
        </w:numPr>
        <w:rPr>
          <w:sz w:val="22"/>
        </w:rPr>
      </w:pPr>
      <w:r w:rsidRPr="0035102F">
        <w:rPr>
          <w:sz w:val="22"/>
        </w:rPr>
        <w:t>Developed a Java-based Bank Management System to manage customer accounts and basic banking operations. The system allows users to create accounts, deposit and withdraw money, check balances, and view transaction details in a secure and organized manner.</w:t>
      </w:r>
    </w:p>
    <w:p w14:paraId="50E23889" w14:textId="17F845C1" w:rsidR="00384034" w:rsidRPr="00DD3655" w:rsidRDefault="00384034" w:rsidP="00CE08C5">
      <w:pPr>
        <w:pStyle w:val="Heading1"/>
      </w:pPr>
    </w:p>
    <w:sectPr w:rsidR="00384034" w:rsidRPr="00DD3655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1207D" w14:textId="77777777" w:rsidR="00B065BC" w:rsidRDefault="00B065BC" w:rsidP="00EF270B">
      <w:pPr>
        <w:spacing w:line="240" w:lineRule="auto"/>
      </w:pPr>
      <w:r>
        <w:separator/>
      </w:r>
    </w:p>
  </w:endnote>
  <w:endnote w:type="continuationSeparator" w:id="0">
    <w:p w14:paraId="47DCC3E6" w14:textId="77777777" w:rsidR="00B065BC" w:rsidRDefault="00B065BC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AC20" w14:textId="77777777" w:rsidR="00B065BC" w:rsidRDefault="00B065BC" w:rsidP="00EF270B">
      <w:pPr>
        <w:spacing w:line="240" w:lineRule="auto"/>
      </w:pPr>
      <w:r>
        <w:separator/>
      </w:r>
    </w:p>
  </w:footnote>
  <w:footnote w:type="continuationSeparator" w:id="0">
    <w:p w14:paraId="62139D94" w14:textId="77777777" w:rsidR="00B065BC" w:rsidRDefault="00B065BC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503E3F"/>
    <w:multiLevelType w:val="hybridMultilevel"/>
    <w:tmpl w:val="FD0C6FF4"/>
    <w:lvl w:ilvl="0" w:tplc="DAE63490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A3E49"/>
    <w:multiLevelType w:val="hybridMultilevel"/>
    <w:tmpl w:val="694014E4"/>
    <w:lvl w:ilvl="0" w:tplc="DAE63490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C0214F2"/>
    <w:multiLevelType w:val="hybridMultilevel"/>
    <w:tmpl w:val="1918F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237EE"/>
    <w:multiLevelType w:val="hybridMultilevel"/>
    <w:tmpl w:val="DBC4A57C"/>
    <w:lvl w:ilvl="0" w:tplc="DAE63490">
      <w:start w:val="20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055009549">
    <w:abstractNumId w:val="2"/>
  </w:num>
  <w:num w:numId="2" w16cid:durableId="873925989">
    <w:abstractNumId w:val="8"/>
  </w:num>
  <w:num w:numId="3" w16cid:durableId="1145048583">
    <w:abstractNumId w:val="4"/>
  </w:num>
  <w:num w:numId="4" w16cid:durableId="428891247">
    <w:abstractNumId w:val="6"/>
  </w:num>
  <w:num w:numId="5" w16cid:durableId="1991596441">
    <w:abstractNumId w:val="0"/>
  </w:num>
  <w:num w:numId="6" w16cid:durableId="1111435919">
    <w:abstractNumId w:val="1"/>
  </w:num>
  <w:num w:numId="7" w16cid:durableId="1067416155">
    <w:abstractNumId w:val="7"/>
  </w:num>
  <w:num w:numId="8" w16cid:durableId="385182834">
    <w:abstractNumId w:val="3"/>
  </w:num>
  <w:num w:numId="9" w16cid:durableId="1817339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83"/>
    <w:rsid w:val="00000617"/>
    <w:rsid w:val="000164ED"/>
    <w:rsid w:val="00036F36"/>
    <w:rsid w:val="000429E8"/>
    <w:rsid w:val="00070CF1"/>
    <w:rsid w:val="00083E7B"/>
    <w:rsid w:val="000E4322"/>
    <w:rsid w:val="001C21A2"/>
    <w:rsid w:val="00224CF9"/>
    <w:rsid w:val="00257458"/>
    <w:rsid w:val="00257731"/>
    <w:rsid w:val="00276128"/>
    <w:rsid w:val="0028696F"/>
    <w:rsid w:val="002B3A83"/>
    <w:rsid w:val="002E0502"/>
    <w:rsid w:val="002F2CEA"/>
    <w:rsid w:val="00311408"/>
    <w:rsid w:val="00336B0F"/>
    <w:rsid w:val="0035102F"/>
    <w:rsid w:val="00353109"/>
    <w:rsid w:val="00370C56"/>
    <w:rsid w:val="00384034"/>
    <w:rsid w:val="00394194"/>
    <w:rsid w:val="00397624"/>
    <w:rsid w:val="003A276B"/>
    <w:rsid w:val="003B49E3"/>
    <w:rsid w:val="003B7AE8"/>
    <w:rsid w:val="003D26C7"/>
    <w:rsid w:val="003F2814"/>
    <w:rsid w:val="004306FB"/>
    <w:rsid w:val="00463114"/>
    <w:rsid w:val="00475B42"/>
    <w:rsid w:val="0048632A"/>
    <w:rsid w:val="00491853"/>
    <w:rsid w:val="004A1FD5"/>
    <w:rsid w:val="004C5FBF"/>
    <w:rsid w:val="004F5FAC"/>
    <w:rsid w:val="005111D0"/>
    <w:rsid w:val="005714B5"/>
    <w:rsid w:val="005718FB"/>
    <w:rsid w:val="00580199"/>
    <w:rsid w:val="005933EA"/>
    <w:rsid w:val="005E35E6"/>
    <w:rsid w:val="005F2437"/>
    <w:rsid w:val="00605CAB"/>
    <w:rsid w:val="00616A76"/>
    <w:rsid w:val="00632F6D"/>
    <w:rsid w:val="00647BA2"/>
    <w:rsid w:val="00657E77"/>
    <w:rsid w:val="00663949"/>
    <w:rsid w:val="00682741"/>
    <w:rsid w:val="0068413F"/>
    <w:rsid w:val="00691069"/>
    <w:rsid w:val="006957B8"/>
    <w:rsid w:val="006B04B2"/>
    <w:rsid w:val="006C0F34"/>
    <w:rsid w:val="006E7E6D"/>
    <w:rsid w:val="007206DE"/>
    <w:rsid w:val="00721125"/>
    <w:rsid w:val="00796A88"/>
    <w:rsid w:val="007B4308"/>
    <w:rsid w:val="007D6B67"/>
    <w:rsid w:val="007D7596"/>
    <w:rsid w:val="007F0404"/>
    <w:rsid w:val="007F4E96"/>
    <w:rsid w:val="0081147A"/>
    <w:rsid w:val="00835727"/>
    <w:rsid w:val="008502A8"/>
    <w:rsid w:val="0089797A"/>
    <w:rsid w:val="008B2854"/>
    <w:rsid w:val="008C57C3"/>
    <w:rsid w:val="008C69C4"/>
    <w:rsid w:val="008D4168"/>
    <w:rsid w:val="008D6710"/>
    <w:rsid w:val="008F564B"/>
    <w:rsid w:val="0090599F"/>
    <w:rsid w:val="00942673"/>
    <w:rsid w:val="00962288"/>
    <w:rsid w:val="009816D3"/>
    <w:rsid w:val="009A1E94"/>
    <w:rsid w:val="009B28A1"/>
    <w:rsid w:val="009C16A6"/>
    <w:rsid w:val="009D381B"/>
    <w:rsid w:val="00A03370"/>
    <w:rsid w:val="00A139F9"/>
    <w:rsid w:val="00A27CFE"/>
    <w:rsid w:val="00A55ACE"/>
    <w:rsid w:val="00A5603E"/>
    <w:rsid w:val="00A613D6"/>
    <w:rsid w:val="00A8228A"/>
    <w:rsid w:val="00A86965"/>
    <w:rsid w:val="00AD601B"/>
    <w:rsid w:val="00AF2A9F"/>
    <w:rsid w:val="00B0165F"/>
    <w:rsid w:val="00B065BC"/>
    <w:rsid w:val="00B80FFE"/>
    <w:rsid w:val="00B8250D"/>
    <w:rsid w:val="00B84486"/>
    <w:rsid w:val="00BE1752"/>
    <w:rsid w:val="00C4642B"/>
    <w:rsid w:val="00C7368A"/>
    <w:rsid w:val="00C82D19"/>
    <w:rsid w:val="00CA7F0B"/>
    <w:rsid w:val="00CB1257"/>
    <w:rsid w:val="00CD15D0"/>
    <w:rsid w:val="00CE08C5"/>
    <w:rsid w:val="00CF260E"/>
    <w:rsid w:val="00CF6D51"/>
    <w:rsid w:val="00D30150"/>
    <w:rsid w:val="00D31730"/>
    <w:rsid w:val="00D45460"/>
    <w:rsid w:val="00D7435E"/>
    <w:rsid w:val="00D82383"/>
    <w:rsid w:val="00D920AB"/>
    <w:rsid w:val="00DA6129"/>
    <w:rsid w:val="00DB1348"/>
    <w:rsid w:val="00DD3655"/>
    <w:rsid w:val="00DD53B4"/>
    <w:rsid w:val="00E073D5"/>
    <w:rsid w:val="00E17A6C"/>
    <w:rsid w:val="00E32947"/>
    <w:rsid w:val="00E3298B"/>
    <w:rsid w:val="00E5133F"/>
    <w:rsid w:val="00E724A0"/>
    <w:rsid w:val="00E84243"/>
    <w:rsid w:val="00E95B46"/>
    <w:rsid w:val="00EA2625"/>
    <w:rsid w:val="00EB2DDF"/>
    <w:rsid w:val="00EB3F0C"/>
    <w:rsid w:val="00ED3713"/>
    <w:rsid w:val="00ED4C6E"/>
    <w:rsid w:val="00EE1630"/>
    <w:rsid w:val="00EF270B"/>
    <w:rsid w:val="00F00C84"/>
    <w:rsid w:val="00F02EAC"/>
    <w:rsid w:val="00F15532"/>
    <w:rsid w:val="00F247DE"/>
    <w:rsid w:val="00F37B9E"/>
    <w:rsid w:val="00F57BDD"/>
    <w:rsid w:val="00F940E2"/>
    <w:rsid w:val="00FA73C6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6445"/>
  <w15:chartTrackingRefBased/>
  <w15:docId w15:val="{CED4C2FA-91A6-4517-B1AB-0CF353049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E94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krishna-kothari100" TargetMode="External"/><Relationship Id="rId5" Type="http://schemas.openxmlformats.org/officeDocument/2006/relationships/styles" Target="styles.xml"/><Relationship Id="rId10" Type="http://schemas.openxmlformats.org/officeDocument/2006/relationships/hyperlink" Target="mailto:kotharikrishna359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ishna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103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kotharikrishna2004@outlook.com</cp:lastModifiedBy>
  <cp:revision>72</cp:revision>
  <dcterms:created xsi:type="dcterms:W3CDTF">2025-12-08T08:43:00Z</dcterms:created>
  <dcterms:modified xsi:type="dcterms:W3CDTF">2025-12-17T06:22:00Z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